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1730"/>
        <w:gridCol w:w="7625"/>
      </w:tblGrid>
      <w:tr w:rsidR="006B58C7" w14:paraId="0492AF32" w14:textId="77777777" w:rsidTr="006B58C7">
        <w:tc>
          <w:tcPr>
            <w:tcW w:w="1383" w:type="dxa"/>
            <w:hideMark/>
          </w:tcPr>
          <w:p w14:paraId="64335DC6" w14:textId="276F194F" w:rsidR="006B58C7" w:rsidRDefault="00DC7FC4">
            <w:pPr>
              <w:widowControl w:val="0"/>
              <w:autoSpaceDE w:val="0"/>
              <w:autoSpaceDN w:val="0"/>
              <w:spacing w:line="276" w:lineRule="auto"/>
              <w:rPr>
                <w:b/>
                <w:kern w:val="2"/>
                <w:lang w:eastAsia="en-US"/>
                <w14:ligatures w14:val="standardContextual"/>
              </w:rPr>
            </w:pPr>
            <w:r>
              <w:rPr>
                <w:noProof/>
              </w:rPr>
              <w:drawing>
                <wp:inline distT="0" distB="0" distL="0" distR="0" wp14:anchorId="6C2AA1CC" wp14:editId="3A8DEE7E">
                  <wp:extent cx="961390" cy="1095375"/>
                  <wp:effectExtent l="0" t="0" r="0" b="9525"/>
                  <wp:docPr id="859720172" name="Рисунок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9720172" name="Рисунок 1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410" t="5489" r="11441" b="42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1390" cy="1095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88" w:type="dxa"/>
            <w:hideMark/>
          </w:tcPr>
          <w:p w14:paraId="21A16A6B" w14:textId="77777777" w:rsidR="006B58C7" w:rsidRDefault="006B58C7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  <w:t>Министерство науки и высшего образования Российской Федерации</w:t>
            </w:r>
          </w:p>
          <w:p w14:paraId="487C5D84" w14:textId="77777777" w:rsidR="006B58C7" w:rsidRDefault="006B58C7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  <w:t xml:space="preserve">Федеральное государственное автономное образовательное учреждение </w:t>
            </w:r>
          </w:p>
          <w:p w14:paraId="661C7834" w14:textId="77777777" w:rsidR="006B58C7" w:rsidRDefault="006B58C7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  <w:t>высшего образования</w:t>
            </w:r>
          </w:p>
          <w:p w14:paraId="6D3C4844" w14:textId="77777777" w:rsidR="006B58C7" w:rsidRDefault="006B58C7">
            <w:pPr>
              <w:widowControl w:val="0"/>
              <w:autoSpaceDE w:val="0"/>
              <w:autoSpaceDN w:val="0"/>
              <w:spacing w:line="276" w:lineRule="auto"/>
              <w:ind w:right="-2"/>
              <w:jc w:val="center"/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  <w:t>«Московский государственный технический университет</w:t>
            </w:r>
          </w:p>
          <w:p w14:paraId="3CAD4FB1" w14:textId="77777777" w:rsidR="006B58C7" w:rsidRDefault="006B58C7">
            <w:pPr>
              <w:widowControl w:val="0"/>
              <w:autoSpaceDE w:val="0"/>
              <w:autoSpaceDN w:val="0"/>
              <w:spacing w:line="276" w:lineRule="auto"/>
              <w:ind w:right="-2"/>
              <w:jc w:val="center"/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  <w:t xml:space="preserve">имени </w:t>
            </w:r>
            <w:proofErr w:type="gramStart"/>
            <w:r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  <w:t>Н.Э.</w:t>
            </w:r>
            <w:proofErr w:type="gramEnd"/>
            <w:r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  <w:t xml:space="preserve"> Баумана</w:t>
            </w:r>
          </w:p>
          <w:p w14:paraId="5FD6FDDC" w14:textId="77777777" w:rsidR="006B58C7" w:rsidRDefault="006B58C7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  <w:t>(национальный исследовательский университет)»</w:t>
            </w:r>
          </w:p>
          <w:p w14:paraId="55D5C27A" w14:textId="77777777" w:rsidR="006B58C7" w:rsidRDefault="006B58C7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b/>
                <w:kern w:val="2"/>
                <w:lang w:eastAsia="en-US"/>
                <w14:ligatures w14:val="standardContextual"/>
              </w:rPr>
            </w:pPr>
            <w:r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  <w:t xml:space="preserve">(МГТУ им. </w:t>
            </w:r>
            <w:proofErr w:type="gramStart"/>
            <w:r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  <w:t>Н.Э.</w:t>
            </w:r>
            <w:proofErr w:type="gramEnd"/>
            <w:r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  <w:t xml:space="preserve"> Баумана)</w:t>
            </w:r>
          </w:p>
        </w:tc>
      </w:tr>
    </w:tbl>
    <w:p w14:paraId="0A57C1B9" w14:textId="77777777" w:rsidR="006B58C7" w:rsidRDefault="006B58C7" w:rsidP="006B58C7">
      <w:pPr>
        <w:widowControl w:val="0"/>
        <w:pBdr>
          <w:bottom w:val="thinThickSmallGap" w:sz="24" w:space="1" w:color="auto"/>
        </w:pBdr>
        <w:autoSpaceDE w:val="0"/>
        <w:autoSpaceDN w:val="0"/>
        <w:jc w:val="center"/>
        <w:rPr>
          <w:b/>
          <w:sz w:val="8"/>
          <w:lang w:eastAsia="en-US"/>
        </w:rPr>
      </w:pPr>
    </w:p>
    <w:p w14:paraId="63AF7E4B" w14:textId="77777777" w:rsidR="006B58C7" w:rsidRDefault="006B58C7" w:rsidP="006B58C7">
      <w:pPr>
        <w:widowControl w:val="0"/>
        <w:autoSpaceDE w:val="0"/>
        <w:autoSpaceDN w:val="0"/>
        <w:rPr>
          <w:b/>
          <w:lang w:eastAsia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813"/>
        <w:gridCol w:w="7542"/>
      </w:tblGrid>
      <w:tr w:rsidR="006B58C7" w14:paraId="26190533" w14:textId="77777777" w:rsidTr="006B58C7">
        <w:trPr>
          <w:trHeight w:val="255"/>
        </w:trPr>
        <w:tc>
          <w:tcPr>
            <w:tcW w:w="1530" w:type="dxa"/>
            <w:hideMark/>
          </w:tcPr>
          <w:p w14:paraId="5E8CE3E7" w14:textId="77777777" w:rsidR="006B58C7" w:rsidRDefault="006B58C7">
            <w:pPr>
              <w:widowControl w:val="0"/>
              <w:autoSpaceDE w:val="0"/>
              <w:autoSpaceDN w:val="0"/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ФАКУЛЬТЕТ</w:t>
            </w:r>
          </w:p>
        </w:tc>
        <w:tc>
          <w:tcPr>
            <w:tcW w:w="782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E0FFAE5" w14:textId="77777777" w:rsidR="006B58C7" w:rsidRDefault="006B58C7">
            <w:pPr>
              <w:widowControl w:val="0"/>
              <w:autoSpaceDE w:val="0"/>
              <w:autoSpaceDN w:val="0"/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ИНФОРМАТИКА И СИСТЕМЫ УПРАВЛЕНИЯ</w:t>
            </w:r>
          </w:p>
        </w:tc>
      </w:tr>
      <w:tr w:rsidR="006B58C7" w14:paraId="6F6E92DB" w14:textId="77777777" w:rsidTr="006B58C7">
        <w:tc>
          <w:tcPr>
            <w:tcW w:w="1530" w:type="dxa"/>
            <w:hideMark/>
          </w:tcPr>
          <w:p w14:paraId="28E93F7C" w14:textId="77777777" w:rsidR="006B58C7" w:rsidRDefault="006B58C7">
            <w:pPr>
              <w:widowControl w:val="0"/>
              <w:autoSpaceDE w:val="0"/>
              <w:autoSpaceDN w:val="0"/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1735363D" w14:textId="77777777" w:rsidR="006B58C7" w:rsidRDefault="006B58C7">
            <w:pPr>
              <w:widowControl w:val="0"/>
              <w:autoSpaceDE w:val="0"/>
              <w:autoSpaceDN w:val="0"/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СИСТЕМЫ ОБРАБОТКИ ИНФОРМАЦИИ И УПРАВЛЕНИЯ</w:t>
            </w:r>
          </w:p>
        </w:tc>
      </w:tr>
    </w:tbl>
    <w:p w14:paraId="0004CD74" w14:textId="77777777" w:rsidR="006B58C7" w:rsidRDefault="006B58C7" w:rsidP="006B58C7">
      <w:pPr>
        <w:widowControl w:val="0"/>
        <w:autoSpaceDE w:val="0"/>
        <w:autoSpaceDN w:val="0"/>
        <w:rPr>
          <w:i/>
          <w:sz w:val="36"/>
          <w:szCs w:val="24"/>
          <w:lang w:eastAsia="en-US"/>
        </w:rPr>
      </w:pPr>
    </w:p>
    <w:p w14:paraId="534A9236" w14:textId="77777777" w:rsidR="006B58C7" w:rsidRDefault="006B58C7" w:rsidP="006B58C7">
      <w:pPr>
        <w:jc w:val="center"/>
        <w:rPr>
          <w:i/>
        </w:rPr>
      </w:pPr>
    </w:p>
    <w:p w14:paraId="6ED80EDD" w14:textId="77777777" w:rsidR="006B58C7" w:rsidRDefault="006B58C7" w:rsidP="006B58C7">
      <w:pPr>
        <w:jc w:val="center"/>
        <w:rPr>
          <w:i/>
        </w:rPr>
      </w:pPr>
    </w:p>
    <w:p w14:paraId="71BF158A" w14:textId="77777777" w:rsidR="006B58C7" w:rsidRDefault="006B58C7" w:rsidP="006B58C7">
      <w:pPr>
        <w:jc w:val="center"/>
        <w:rPr>
          <w:i/>
        </w:rPr>
      </w:pPr>
    </w:p>
    <w:p w14:paraId="4AAA46A5" w14:textId="77777777" w:rsidR="006B58C7" w:rsidRDefault="006B58C7" w:rsidP="006B58C7">
      <w:pPr>
        <w:jc w:val="center"/>
        <w:rPr>
          <w:i/>
        </w:rPr>
      </w:pPr>
    </w:p>
    <w:p w14:paraId="0164F6FF" w14:textId="77777777" w:rsidR="006B58C7" w:rsidRDefault="006B58C7" w:rsidP="006B58C7">
      <w:pPr>
        <w:spacing w:line="48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ДОМАШНЕЕ ЗАДАНИЕ №1</w:t>
      </w:r>
    </w:p>
    <w:p w14:paraId="196439F4" w14:textId="77777777" w:rsidR="006B58C7" w:rsidRDefault="006B58C7" w:rsidP="006B58C7">
      <w:pPr>
        <w:spacing w:line="480" w:lineRule="auto"/>
        <w:jc w:val="center"/>
        <w:rPr>
          <w:b/>
          <w:sz w:val="28"/>
          <w:szCs w:val="28"/>
        </w:rPr>
      </w:pPr>
    </w:p>
    <w:p w14:paraId="35100AA7" w14:textId="77777777" w:rsidR="006B58C7" w:rsidRDefault="006B58C7" w:rsidP="006B58C7">
      <w:pPr>
        <w:spacing w:line="360" w:lineRule="auto"/>
        <w:jc w:val="center"/>
        <w:rPr>
          <w:sz w:val="28"/>
          <w:szCs w:val="28"/>
        </w:rPr>
      </w:pPr>
      <w:r>
        <w:rPr>
          <w:bCs/>
          <w:sz w:val="32"/>
          <w:szCs w:val="32"/>
        </w:rPr>
        <w:t>«Реализация алгоритма поиска с опечатками»</w:t>
      </w:r>
    </w:p>
    <w:p w14:paraId="437572CF" w14:textId="77777777" w:rsidR="006B58C7" w:rsidRDefault="006B58C7" w:rsidP="006B58C7">
      <w:pPr>
        <w:jc w:val="center"/>
        <w:rPr>
          <w:b/>
          <w:sz w:val="32"/>
          <w:szCs w:val="32"/>
        </w:rPr>
      </w:pPr>
    </w:p>
    <w:p w14:paraId="0BC251FF" w14:textId="77777777" w:rsidR="006B58C7" w:rsidRDefault="006B58C7" w:rsidP="006B58C7">
      <w:pPr>
        <w:jc w:val="center"/>
        <w:rPr>
          <w:b/>
          <w:sz w:val="32"/>
          <w:szCs w:val="32"/>
        </w:rPr>
      </w:pPr>
    </w:p>
    <w:p w14:paraId="38D056E3" w14:textId="77777777" w:rsidR="006B58C7" w:rsidRDefault="006B58C7" w:rsidP="006B58C7">
      <w:pPr>
        <w:ind w:left="2694" w:hanging="2694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ДИСЦИПЛИНА: «</w:t>
      </w:r>
      <w:r>
        <w:rPr>
          <w:b/>
          <w:color w:val="000000"/>
          <w:sz w:val="28"/>
          <w:szCs w:val="28"/>
        </w:rPr>
        <w:t>Программирование на основе классов и шаблонов</w:t>
      </w:r>
      <w:r>
        <w:rPr>
          <w:b/>
          <w:sz w:val="28"/>
          <w:szCs w:val="28"/>
        </w:rPr>
        <w:t>»</w:t>
      </w:r>
    </w:p>
    <w:p w14:paraId="2BA22599" w14:textId="77777777" w:rsidR="006B58C7" w:rsidRDefault="006B58C7" w:rsidP="006B58C7">
      <w:pPr>
        <w:rPr>
          <w:b/>
          <w:sz w:val="28"/>
          <w:szCs w:val="28"/>
        </w:rPr>
      </w:pPr>
    </w:p>
    <w:p w14:paraId="06891DFA" w14:textId="77777777" w:rsidR="006B58C7" w:rsidRDefault="006B58C7" w:rsidP="006B58C7">
      <w:pPr>
        <w:rPr>
          <w:b/>
          <w:sz w:val="28"/>
          <w:szCs w:val="28"/>
        </w:rPr>
      </w:pPr>
    </w:p>
    <w:p w14:paraId="554FA68F" w14:textId="77777777" w:rsidR="006B58C7" w:rsidRDefault="006B58C7" w:rsidP="006B58C7">
      <w:pPr>
        <w:rPr>
          <w:b/>
          <w:sz w:val="28"/>
          <w:szCs w:val="28"/>
        </w:rPr>
      </w:pP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79"/>
        <w:gridCol w:w="1216"/>
        <w:gridCol w:w="5175"/>
      </w:tblGrid>
      <w:tr w:rsidR="006B58C7" w14:paraId="63D6BE4F" w14:textId="77777777" w:rsidTr="006B58C7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BB59244" w14:textId="77777777" w:rsidR="006B58C7" w:rsidRDefault="006B58C7">
            <w:pPr>
              <w:snapToGrid w:val="0"/>
              <w:spacing w:before="200" w:line="254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Выполнил: студент гр. ИУ5-22Б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2FB91E22" w14:textId="77777777" w:rsidR="006B58C7" w:rsidRDefault="006B58C7">
            <w:pPr>
              <w:keepLines/>
              <w:spacing w:before="240" w:line="254" w:lineRule="auto"/>
              <w:rPr>
                <w:kern w:val="2"/>
                <w:lang w:eastAsia="en-US"/>
                <w14:ligatures w14:val="standardContextual"/>
              </w:rPr>
            </w:pPr>
            <w:r>
              <w:rPr>
                <w:kern w:val="2"/>
                <w:lang w:eastAsia="en-US"/>
                <w14:ligatures w14:val="standardContextual"/>
              </w:rPr>
              <w:t xml:space="preserve">         _________________</w:t>
            </w: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 xml:space="preserve"> (</w:t>
            </w:r>
            <w:proofErr w:type="spellStart"/>
            <w:r>
              <w:rPr>
                <w:kern w:val="2"/>
                <w:sz w:val="28"/>
                <w:szCs w:val="28"/>
                <w:u w:val="single"/>
                <w:lang w:eastAsia="en-US"/>
                <w14:ligatures w14:val="standardContextual"/>
              </w:rPr>
              <w:t>Подругин</w:t>
            </w:r>
            <w:proofErr w:type="spellEnd"/>
            <w:r>
              <w:rPr>
                <w:kern w:val="2"/>
                <w:sz w:val="28"/>
                <w:szCs w:val="28"/>
                <w:u w:val="single"/>
                <w:lang w:eastAsia="en-US"/>
                <w14:ligatures w14:val="standardContextual"/>
              </w:rPr>
              <w:t xml:space="preserve"> Г.Р.</w:t>
            </w: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)</w:t>
            </w:r>
          </w:p>
          <w:p w14:paraId="6BC5D9B0" w14:textId="77777777" w:rsidR="006B58C7" w:rsidRDefault="006B58C7">
            <w:pPr>
              <w:keepLines/>
              <w:spacing w:line="254" w:lineRule="auto"/>
              <w:rPr>
                <w:kern w:val="2"/>
                <w:lang w:eastAsia="en-US"/>
                <w14:ligatures w14:val="standardContextual"/>
              </w:rPr>
            </w:pPr>
            <w:r>
              <w:rPr>
                <w:kern w:val="2"/>
                <w:sz w:val="18"/>
                <w:szCs w:val="18"/>
                <w:lang w:eastAsia="en-US"/>
                <w14:ligatures w14:val="standardContextual"/>
              </w:rPr>
              <w:t xml:space="preserve">                    (</w:t>
            </w:r>
            <w:proofErr w:type="gramStart"/>
            <w:r>
              <w:rPr>
                <w:kern w:val="2"/>
                <w:sz w:val="18"/>
                <w:szCs w:val="18"/>
                <w:lang w:eastAsia="en-US"/>
                <w14:ligatures w14:val="standardContextual"/>
              </w:rPr>
              <w:t>Под</w:t>
            </w:r>
            <w:r>
              <w:rPr>
                <w:kern w:val="2"/>
                <w:sz w:val="18"/>
                <w:lang w:eastAsia="en-US"/>
                <w14:ligatures w14:val="standardContextual"/>
              </w:rPr>
              <w:t xml:space="preserve">пись)   </w:t>
            </w:r>
            <w:proofErr w:type="gramEnd"/>
            <w:r>
              <w:rPr>
                <w:kern w:val="2"/>
                <w:sz w:val="18"/>
                <w:lang w:eastAsia="en-US"/>
                <w14:ligatures w14:val="standardContextual"/>
              </w:rPr>
              <w:t xml:space="preserve">                      (Ф.И.О.)</w:t>
            </w:r>
          </w:p>
          <w:p w14:paraId="203D1EE3" w14:textId="77777777" w:rsidR="006B58C7" w:rsidRDefault="006B58C7">
            <w:pPr>
              <w:spacing w:line="254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</w:p>
        </w:tc>
      </w:tr>
      <w:tr w:rsidR="006B58C7" w14:paraId="1E6810C7" w14:textId="77777777" w:rsidTr="006B58C7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04FC05B" w14:textId="77777777" w:rsidR="006B58C7" w:rsidRDefault="006B58C7">
            <w:pPr>
              <w:snapToGrid w:val="0"/>
              <w:spacing w:before="200" w:line="254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Проверил: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4E932CDD" w14:textId="330F3D79" w:rsidR="006B58C7" w:rsidRDefault="006B58C7">
            <w:pPr>
              <w:keepLines/>
              <w:spacing w:before="240" w:line="254" w:lineRule="auto"/>
              <w:rPr>
                <w:kern w:val="2"/>
                <w:lang w:eastAsia="en-US"/>
                <w14:ligatures w14:val="standardContextual"/>
              </w:rPr>
            </w:pPr>
            <w:r>
              <w:rPr>
                <w:kern w:val="2"/>
                <w:lang w:eastAsia="en-US"/>
                <w14:ligatures w14:val="standardContextual"/>
              </w:rPr>
              <w:t xml:space="preserve">         _________________  </w:t>
            </w:r>
            <w:proofErr w:type="gramStart"/>
            <w:r>
              <w:rPr>
                <w:kern w:val="2"/>
                <w:lang w:eastAsia="en-US"/>
                <w14:ligatures w14:val="standardContextual"/>
              </w:rPr>
              <w:t xml:space="preserve">   </w:t>
            </w: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(</w:t>
            </w:r>
            <w:proofErr w:type="gramEnd"/>
            <w:r>
              <w:rPr>
                <w:kern w:val="2"/>
                <w:sz w:val="28"/>
                <w:szCs w:val="28"/>
                <w:u w:val="single"/>
                <w:lang w:eastAsia="en-US"/>
                <w14:ligatures w14:val="standardContextual"/>
              </w:rPr>
              <w:t xml:space="preserve"> </w:t>
            </w:r>
            <w:proofErr w:type="spellStart"/>
            <w:r w:rsidR="00283951">
              <w:rPr>
                <w:kern w:val="2"/>
                <w:sz w:val="28"/>
                <w:szCs w:val="28"/>
                <w:u w:val="single"/>
                <w:lang w:eastAsia="en-US"/>
                <w14:ligatures w14:val="standardContextual"/>
              </w:rPr>
              <w:t>Гапанюк</w:t>
            </w:r>
            <w:proofErr w:type="spellEnd"/>
            <w:r w:rsidR="00283951">
              <w:rPr>
                <w:kern w:val="2"/>
                <w:sz w:val="28"/>
                <w:szCs w:val="28"/>
                <w:u w:val="single"/>
                <w:lang w:eastAsia="en-US"/>
                <w14:ligatures w14:val="standardContextual"/>
              </w:rPr>
              <w:t xml:space="preserve"> Ю.Е.</w:t>
            </w:r>
            <w:r>
              <w:rPr>
                <w:kern w:val="2"/>
                <w:sz w:val="28"/>
                <w:szCs w:val="28"/>
                <w:u w:val="single"/>
                <w:lang w:eastAsia="en-US"/>
                <w14:ligatures w14:val="standardContextual"/>
              </w:rPr>
              <w:t xml:space="preserve"> </w:t>
            </w: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)</w:t>
            </w:r>
          </w:p>
          <w:p w14:paraId="7F2CF0E6" w14:textId="77777777" w:rsidR="006B58C7" w:rsidRDefault="006B58C7">
            <w:pPr>
              <w:keepLines/>
              <w:spacing w:line="254" w:lineRule="auto"/>
              <w:rPr>
                <w:kern w:val="2"/>
                <w:lang w:eastAsia="en-US"/>
                <w14:ligatures w14:val="standardContextual"/>
              </w:rPr>
            </w:pPr>
            <w:r>
              <w:rPr>
                <w:kern w:val="2"/>
                <w:sz w:val="18"/>
                <w:szCs w:val="18"/>
                <w:lang w:eastAsia="en-US"/>
                <w14:ligatures w14:val="standardContextual"/>
              </w:rPr>
              <w:t xml:space="preserve">                    (</w:t>
            </w:r>
            <w:proofErr w:type="gramStart"/>
            <w:r>
              <w:rPr>
                <w:kern w:val="2"/>
                <w:sz w:val="18"/>
                <w:szCs w:val="18"/>
                <w:lang w:eastAsia="en-US"/>
                <w14:ligatures w14:val="standardContextual"/>
              </w:rPr>
              <w:t>Под</w:t>
            </w:r>
            <w:r>
              <w:rPr>
                <w:kern w:val="2"/>
                <w:sz w:val="18"/>
                <w:lang w:eastAsia="en-US"/>
                <w14:ligatures w14:val="standardContextual"/>
              </w:rPr>
              <w:t xml:space="preserve">пись)   </w:t>
            </w:r>
            <w:proofErr w:type="gramEnd"/>
            <w:r>
              <w:rPr>
                <w:kern w:val="2"/>
                <w:sz w:val="18"/>
                <w:lang w:eastAsia="en-US"/>
                <w14:ligatures w14:val="standardContextual"/>
              </w:rPr>
              <w:t xml:space="preserve">                            (Ф.И.О.)</w:t>
            </w:r>
          </w:p>
          <w:p w14:paraId="7A22A6DB" w14:textId="77777777" w:rsidR="006B58C7" w:rsidRDefault="006B58C7">
            <w:pPr>
              <w:spacing w:line="254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</w:p>
        </w:tc>
      </w:tr>
      <w:tr w:rsidR="006B58C7" w14:paraId="4FA1C060" w14:textId="77777777" w:rsidTr="006B58C7">
        <w:trPr>
          <w:trHeight w:val="877"/>
        </w:trPr>
        <w:tc>
          <w:tcPr>
            <w:tcW w:w="95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9586774" w14:textId="77777777" w:rsidR="006B58C7" w:rsidRDefault="006B58C7">
            <w:pPr>
              <w:snapToGrid w:val="0"/>
              <w:spacing w:after="100" w:afterAutospacing="1" w:line="254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</w:p>
          <w:p w14:paraId="6F8599B7" w14:textId="77777777" w:rsidR="006B58C7" w:rsidRDefault="006B58C7">
            <w:pPr>
              <w:snapToGrid w:val="0"/>
              <w:spacing w:after="100" w:afterAutospacing="1" w:line="254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Дата сдачи (защиты):</w:t>
            </w:r>
          </w:p>
          <w:p w14:paraId="7366F3BE" w14:textId="77777777" w:rsidR="006B58C7" w:rsidRDefault="006B58C7">
            <w:pPr>
              <w:snapToGrid w:val="0"/>
              <w:spacing w:after="100" w:afterAutospacing="1" w:line="254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Результаты сдачи (защиты):</w:t>
            </w:r>
          </w:p>
        </w:tc>
      </w:tr>
      <w:tr w:rsidR="006B58C7" w14:paraId="5C8792FD" w14:textId="77777777" w:rsidTr="006B58C7">
        <w:trPr>
          <w:trHeight w:val="1096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</w:tcPr>
          <w:p w14:paraId="0B5E0290" w14:textId="77777777" w:rsidR="006B58C7" w:rsidRDefault="006B58C7">
            <w:pPr>
              <w:snapToGrid w:val="0"/>
              <w:spacing w:after="100" w:afterAutospacing="1" w:line="254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</w:p>
        </w:tc>
        <w:tc>
          <w:tcPr>
            <w:tcW w:w="639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0950011" w14:textId="77777777" w:rsidR="006B58C7" w:rsidRDefault="006B58C7">
            <w:pPr>
              <w:spacing w:after="160" w:line="254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- Балльная оценка:</w:t>
            </w:r>
          </w:p>
          <w:p w14:paraId="5F305707" w14:textId="77777777" w:rsidR="006B58C7" w:rsidRDefault="006B58C7">
            <w:pPr>
              <w:spacing w:after="160" w:line="254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 xml:space="preserve">- Оценка: </w:t>
            </w:r>
          </w:p>
        </w:tc>
      </w:tr>
    </w:tbl>
    <w:p w14:paraId="581EDFE1" w14:textId="77777777" w:rsidR="006B58C7" w:rsidRDefault="006B58C7" w:rsidP="006B58C7">
      <w:pPr>
        <w:jc w:val="center"/>
        <w:rPr>
          <w:b/>
          <w:i/>
          <w:color w:val="FF0000"/>
          <w:sz w:val="28"/>
          <w:szCs w:val="28"/>
          <w:u w:val="single"/>
        </w:rPr>
      </w:pPr>
    </w:p>
    <w:p w14:paraId="337FB120" w14:textId="6AB62924" w:rsidR="006B58C7" w:rsidRDefault="006B58C7" w:rsidP="006B58C7">
      <w:pPr>
        <w:jc w:val="center"/>
        <w:rPr>
          <w:sz w:val="28"/>
          <w:szCs w:val="28"/>
        </w:rPr>
      </w:pPr>
      <w:r>
        <w:rPr>
          <w:sz w:val="28"/>
          <w:szCs w:val="28"/>
        </w:rPr>
        <w:t>Москва, 2026 г</w:t>
      </w:r>
    </w:p>
    <w:p w14:paraId="4A5F7043" w14:textId="77777777" w:rsidR="00283951" w:rsidRPr="00283951" w:rsidRDefault="00283951" w:rsidP="00283951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283951">
        <w:rPr>
          <w:rFonts w:ascii="Times New Roman" w:hAnsi="Times New Roman" w:cs="Times New Roman"/>
          <w:color w:val="000000" w:themeColor="text1"/>
          <w:lang w:val="ru-RU"/>
        </w:rPr>
        <w:lastRenderedPageBreak/>
        <w:t>1. Цель работы</w:t>
      </w:r>
    </w:p>
    <w:p w14:paraId="4A62905B" w14:textId="77777777" w:rsidR="00283951" w:rsidRPr="00283951" w:rsidRDefault="00283951" w:rsidP="00283951">
      <w:pPr>
        <w:rPr>
          <w:color w:val="000000" w:themeColor="text1"/>
          <w:sz w:val="28"/>
          <w:szCs w:val="28"/>
        </w:rPr>
      </w:pPr>
      <w:r w:rsidRPr="00283951">
        <w:rPr>
          <w:color w:val="000000" w:themeColor="text1"/>
          <w:sz w:val="28"/>
          <w:szCs w:val="28"/>
        </w:rPr>
        <w:t xml:space="preserve">Целью данной работы является реализация алгоритма вычисления расстояния </w:t>
      </w:r>
      <w:proofErr w:type="spellStart"/>
      <w:r w:rsidRPr="00283951">
        <w:rPr>
          <w:color w:val="000000" w:themeColor="text1"/>
          <w:sz w:val="28"/>
          <w:szCs w:val="28"/>
        </w:rPr>
        <w:t>Дамерау</w:t>
      </w:r>
      <w:proofErr w:type="spellEnd"/>
      <w:r w:rsidRPr="00283951">
        <w:rPr>
          <w:color w:val="000000" w:themeColor="text1"/>
          <w:sz w:val="28"/>
          <w:szCs w:val="28"/>
        </w:rPr>
        <w:noBreakHyphen/>
        <w:t>Левенштейна для определения степени различия между двумя строками.</w:t>
      </w:r>
    </w:p>
    <w:p w14:paraId="4248E0FB" w14:textId="77777777" w:rsidR="00283951" w:rsidRPr="00283951" w:rsidRDefault="00283951" w:rsidP="00283951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283951">
        <w:rPr>
          <w:rFonts w:ascii="Times New Roman" w:hAnsi="Times New Roman" w:cs="Times New Roman"/>
          <w:color w:val="000000" w:themeColor="text1"/>
          <w:lang w:val="ru-RU"/>
        </w:rPr>
        <w:t>2. Теоретическая часть</w:t>
      </w:r>
    </w:p>
    <w:p w14:paraId="00EBC292" w14:textId="77777777" w:rsidR="00283951" w:rsidRPr="00283951" w:rsidRDefault="00283951" w:rsidP="00283951">
      <w:pPr>
        <w:rPr>
          <w:color w:val="000000" w:themeColor="text1"/>
          <w:sz w:val="28"/>
          <w:szCs w:val="28"/>
        </w:rPr>
      </w:pPr>
      <w:r w:rsidRPr="00283951">
        <w:rPr>
          <w:color w:val="000000" w:themeColor="text1"/>
          <w:sz w:val="28"/>
          <w:szCs w:val="28"/>
        </w:rPr>
        <w:t>Расстояние Левенштейна — это минимальное количество операций, необходимых для преобразования одной строки в другую.</w:t>
      </w:r>
    </w:p>
    <w:p w14:paraId="6F941628" w14:textId="77777777" w:rsidR="00283951" w:rsidRPr="00283951" w:rsidRDefault="00283951" w:rsidP="00283951">
      <w:pPr>
        <w:rPr>
          <w:color w:val="000000" w:themeColor="text1"/>
          <w:sz w:val="28"/>
          <w:szCs w:val="28"/>
        </w:rPr>
      </w:pPr>
      <w:r w:rsidRPr="00283951">
        <w:rPr>
          <w:color w:val="000000" w:themeColor="text1"/>
          <w:sz w:val="28"/>
          <w:szCs w:val="28"/>
        </w:rPr>
        <w:t>Основные операции:</w:t>
      </w:r>
    </w:p>
    <w:p w14:paraId="1F22E270" w14:textId="77777777" w:rsidR="00283951" w:rsidRPr="00283951" w:rsidRDefault="00283951" w:rsidP="00283951">
      <w:pPr>
        <w:rPr>
          <w:color w:val="000000" w:themeColor="text1"/>
          <w:sz w:val="28"/>
          <w:szCs w:val="28"/>
        </w:rPr>
      </w:pPr>
      <w:proofErr w:type="spellStart"/>
      <w:r w:rsidRPr="00283951">
        <w:rPr>
          <w:color w:val="000000" w:themeColor="text1"/>
          <w:sz w:val="28"/>
          <w:szCs w:val="28"/>
        </w:rPr>
        <w:t>Insert</w:t>
      </w:r>
      <w:proofErr w:type="spellEnd"/>
      <w:r w:rsidRPr="00283951">
        <w:rPr>
          <w:color w:val="000000" w:themeColor="text1"/>
          <w:sz w:val="28"/>
          <w:szCs w:val="28"/>
        </w:rPr>
        <w:t xml:space="preserve"> — добавление символа</w:t>
      </w:r>
    </w:p>
    <w:p w14:paraId="1855A2E7" w14:textId="77777777" w:rsidR="00283951" w:rsidRPr="00283951" w:rsidRDefault="00283951" w:rsidP="00283951">
      <w:pPr>
        <w:rPr>
          <w:color w:val="000000" w:themeColor="text1"/>
          <w:sz w:val="28"/>
          <w:szCs w:val="28"/>
        </w:rPr>
      </w:pPr>
      <w:proofErr w:type="spellStart"/>
      <w:r w:rsidRPr="00283951">
        <w:rPr>
          <w:color w:val="000000" w:themeColor="text1"/>
          <w:sz w:val="28"/>
          <w:szCs w:val="28"/>
        </w:rPr>
        <w:t>Delete</w:t>
      </w:r>
      <w:proofErr w:type="spellEnd"/>
      <w:r w:rsidRPr="00283951">
        <w:rPr>
          <w:color w:val="000000" w:themeColor="text1"/>
          <w:sz w:val="28"/>
          <w:szCs w:val="28"/>
        </w:rPr>
        <w:t xml:space="preserve"> — удаление символа</w:t>
      </w:r>
    </w:p>
    <w:p w14:paraId="285744F2" w14:textId="77777777" w:rsidR="00283951" w:rsidRPr="00283951" w:rsidRDefault="00283951" w:rsidP="00283951">
      <w:pPr>
        <w:rPr>
          <w:color w:val="000000" w:themeColor="text1"/>
          <w:sz w:val="28"/>
          <w:szCs w:val="28"/>
        </w:rPr>
      </w:pPr>
      <w:proofErr w:type="spellStart"/>
      <w:r w:rsidRPr="00283951">
        <w:rPr>
          <w:color w:val="000000" w:themeColor="text1"/>
          <w:sz w:val="28"/>
          <w:szCs w:val="28"/>
        </w:rPr>
        <w:t>Replace</w:t>
      </w:r>
      <w:proofErr w:type="spellEnd"/>
      <w:r w:rsidRPr="00283951">
        <w:rPr>
          <w:color w:val="000000" w:themeColor="text1"/>
          <w:sz w:val="28"/>
          <w:szCs w:val="28"/>
        </w:rPr>
        <w:t xml:space="preserve"> — замена символа</w:t>
      </w:r>
    </w:p>
    <w:p w14:paraId="36FCC744" w14:textId="77777777" w:rsidR="00283951" w:rsidRPr="00283951" w:rsidRDefault="00283951" w:rsidP="00283951">
      <w:pPr>
        <w:rPr>
          <w:color w:val="000000" w:themeColor="text1"/>
          <w:sz w:val="28"/>
          <w:szCs w:val="28"/>
        </w:rPr>
      </w:pPr>
      <w:r w:rsidRPr="00283951">
        <w:rPr>
          <w:color w:val="000000" w:themeColor="text1"/>
          <w:sz w:val="28"/>
          <w:szCs w:val="28"/>
        </w:rPr>
        <w:t>Match — совпадение символов</w:t>
      </w:r>
    </w:p>
    <w:p w14:paraId="1A753CE5" w14:textId="77777777" w:rsidR="00283951" w:rsidRPr="00283951" w:rsidRDefault="00283951" w:rsidP="00283951">
      <w:pPr>
        <w:rPr>
          <w:color w:val="000000" w:themeColor="text1"/>
          <w:sz w:val="28"/>
          <w:szCs w:val="28"/>
        </w:rPr>
      </w:pPr>
      <w:r w:rsidRPr="00283951">
        <w:rPr>
          <w:color w:val="000000" w:themeColor="text1"/>
          <w:sz w:val="28"/>
          <w:szCs w:val="28"/>
        </w:rPr>
        <w:t xml:space="preserve">Расстояние </w:t>
      </w:r>
      <w:proofErr w:type="spellStart"/>
      <w:r w:rsidRPr="00283951">
        <w:rPr>
          <w:color w:val="000000" w:themeColor="text1"/>
          <w:sz w:val="28"/>
          <w:szCs w:val="28"/>
        </w:rPr>
        <w:t>Дамерау</w:t>
      </w:r>
      <w:proofErr w:type="spellEnd"/>
      <w:r w:rsidRPr="00283951">
        <w:rPr>
          <w:color w:val="000000" w:themeColor="text1"/>
          <w:sz w:val="28"/>
          <w:szCs w:val="28"/>
        </w:rPr>
        <w:noBreakHyphen/>
        <w:t>Левенштейна расширяет этот алгоритм и добавляет операцию транспозиции — перестановку соседних символов.</w:t>
      </w:r>
    </w:p>
    <w:p w14:paraId="1EADD1B8" w14:textId="77777777" w:rsidR="00283951" w:rsidRPr="00283951" w:rsidRDefault="00283951" w:rsidP="00283951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283951">
        <w:rPr>
          <w:rFonts w:ascii="Times New Roman" w:hAnsi="Times New Roman" w:cs="Times New Roman"/>
          <w:color w:val="000000" w:themeColor="text1"/>
          <w:lang w:val="ru-RU"/>
        </w:rPr>
        <w:t>3. Алгоритм решения</w:t>
      </w:r>
    </w:p>
    <w:p w14:paraId="0D533FFC" w14:textId="77777777" w:rsidR="00283951" w:rsidRPr="00283951" w:rsidRDefault="00283951" w:rsidP="00283951">
      <w:pPr>
        <w:rPr>
          <w:color w:val="000000" w:themeColor="text1"/>
          <w:sz w:val="28"/>
          <w:szCs w:val="28"/>
        </w:rPr>
      </w:pPr>
      <w:r w:rsidRPr="00283951">
        <w:rPr>
          <w:color w:val="000000" w:themeColor="text1"/>
          <w:sz w:val="28"/>
          <w:szCs w:val="28"/>
        </w:rPr>
        <w:t>Для вычисления расстояния используется матрица D[</w:t>
      </w:r>
      <w:proofErr w:type="spellStart"/>
      <w:proofErr w:type="gramStart"/>
      <w:r w:rsidRPr="00283951">
        <w:rPr>
          <w:color w:val="000000" w:themeColor="text1"/>
          <w:sz w:val="28"/>
          <w:szCs w:val="28"/>
        </w:rPr>
        <w:t>i,j</w:t>
      </w:r>
      <w:proofErr w:type="spellEnd"/>
      <w:proofErr w:type="gramEnd"/>
      <w:r w:rsidRPr="00283951">
        <w:rPr>
          <w:color w:val="000000" w:themeColor="text1"/>
          <w:sz w:val="28"/>
          <w:szCs w:val="28"/>
        </w:rPr>
        <w:t>], где i и j представляют длины префиксов сравниваемых строк.</w:t>
      </w:r>
    </w:p>
    <w:p w14:paraId="4DCA6C9B" w14:textId="77777777" w:rsidR="00283951" w:rsidRPr="00283951" w:rsidRDefault="00283951" w:rsidP="00283951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283951">
        <w:rPr>
          <w:rFonts w:ascii="Times New Roman" w:hAnsi="Times New Roman" w:cs="Times New Roman"/>
          <w:color w:val="000000" w:themeColor="text1"/>
          <w:lang w:val="ru-RU"/>
        </w:rPr>
        <w:t>4. Реализация программы</w:t>
      </w:r>
    </w:p>
    <w:p w14:paraId="69B549C7" w14:textId="77777777" w:rsidR="00283951" w:rsidRPr="00283951" w:rsidRDefault="00283951" w:rsidP="00283951">
      <w:pPr>
        <w:rPr>
          <w:color w:val="000000" w:themeColor="text1"/>
          <w:sz w:val="28"/>
          <w:szCs w:val="28"/>
        </w:rPr>
      </w:pPr>
      <w:r w:rsidRPr="00283951">
        <w:rPr>
          <w:color w:val="000000" w:themeColor="text1"/>
          <w:sz w:val="28"/>
          <w:szCs w:val="28"/>
        </w:rPr>
        <w:t>Программа реализована на языке C# как консольное приложение.</w:t>
      </w:r>
    </w:p>
    <w:p w14:paraId="5E868BC7" w14:textId="77777777" w:rsidR="00283951" w:rsidRPr="00283951" w:rsidRDefault="00283951" w:rsidP="0028395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3951">
        <w:rPr>
          <w:color w:val="000000" w:themeColor="text1"/>
          <w:sz w:val="28"/>
          <w:szCs w:val="28"/>
          <w:lang w:val="en-US"/>
        </w:rPr>
        <w:br/>
      </w:r>
      <w:r w:rsidRPr="0028395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System;</w:t>
      </w:r>
      <w:proofErr w:type="gramEnd"/>
    </w:p>
    <w:p w14:paraId="6AAD3445" w14:textId="77777777" w:rsidR="00283951" w:rsidRPr="00283951" w:rsidRDefault="00283951" w:rsidP="0028395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1BB3940" w14:textId="77777777" w:rsidR="00283951" w:rsidRPr="00283951" w:rsidRDefault="00283951" w:rsidP="0028395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395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8395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Program</w:t>
      </w:r>
    </w:p>
    <w:p w14:paraId="568FFB3B" w14:textId="77777777" w:rsidR="00283951" w:rsidRPr="00283951" w:rsidRDefault="00283951" w:rsidP="0028395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6CA5DC00" w14:textId="77777777" w:rsidR="00283951" w:rsidRPr="00283951" w:rsidRDefault="00283951" w:rsidP="0028395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28395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static</w:t>
      </w: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8395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283951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Main</w:t>
      </w: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31F5D679" w14:textId="77777777" w:rsidR="00283951" w:rsidRPr="00283951" w:rsidRDefault="00283951" w:rsidP="0028395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3F31BE24" w14:textId="77777777" w:rsidR="00283951" w:rsidRPr="00283951" w:rsidRDefault="00283951" w:rsidP="0028395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283951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while</w:t>
      </w: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28395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72585147" w14:textId="77777777" w:rsidR="00283951" w:rsidRPr="00283951" w:rsidRDefault="00283951" w:rsidP="0028395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413307B4" w14:textId="77777777" w:rsidR="00283951" w:rsidRPr="00283951" w:rsidRDefault="00283951" w:rsidP="0028395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28395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Console</w:t>
      </w: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283951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Write</w:t>
      </w: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28395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Введите</w:t>
      </w:r>
      <w:r w:rsidRPr="0028395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первую</w:t>
      </w:r>
      <w:r w:rsidRPr="0028395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строку</w:t>
      </w:r>
      <w:r w:rsidRPr="0028395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или</w:t>
      </w:r>
      <w:r w:rsidRPr="0028395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'exit'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для</w:t>
      </w:r>
      <w:r w:rsidRPr="0028395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выхода</w:t>
      </w:r>
      <w:r w:rsidRPr="0028395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): "</w:t>
      </w:r>
      <w:proofErr w:type="gramStart"/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  <w:proofErr w:type="gramEnd"/>
    </w:p>
    <w:p w14:paraId="5DBB686B" w14:textId="77777777" w:rsidR="00283951" w:rsidRPr="00283951" w:rsidRDefault="00283951" w:rsidP="0028395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28395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8395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str1</w:t>
      </w: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28395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Console</w:t>
      </w: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283951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ReadLine</w:t>
      </w: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Start"/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  <w:proofErr w:type="gramEnd"/>
    </w:p>
    <w:p w14:paraId="79A1BD84" w14:textId="77777777" w:rsidR="00283951" w:rsidRPr="00283951" w:rsidRDefault="00283951" w:rsidP="0028395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CF05954" w14:textId="77777777" w:rsidR="00283951" w:rsidRPr="00283951" w:rsidRDefault="00283951" w:rsidP="0028395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283951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if</w:t>
      </w: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28395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str1</w:t>
      </w: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283951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ToLower</w:t>
      </w: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() == </w:t>
      </w:r>
      <w:r w:rsidRPr="0028395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"exit"</w:t>
      </w: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3B9FC667" w14:textId="77777777" w:rsidR="00283951" w:rsidRDefault="00283951" w:rsidP="0028395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eastAsia="en-US"/>
        </w:rPr>
        <w:t>break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7B8B43EB" w14:textId="77777777" w:rsidR="00283951" w:rsidRDefault="00283951" w:rsidP="0028395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28B97ACB" w14:textId="77777777" w:rsidR="00283951" w:rsidRDefault="00283951" w:rsidP="0028395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eastAsia="en-US"/>
        </w:rPr>
        <w:t>Write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"Введите вторую строку: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6EA8914A" w14:textId="77777777" w:rsidR="00283951" w:rsidRPr="00283951" w:rsidRDefault="00283951" w:rsidP="0028395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 w:rsidRPr="0028395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8395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str2</w:t>
      </w: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28395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Console</w:t>
      </w: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283951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ReadLine</w:t>
      </w: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Start"/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  <w:proofErr w:type="gramEnd"/>
    </w:p>
    <w:p w14:paraId="53DAB207" w14:textId="77777777" w:rsidR="00283951" w:rsidRPr="00283951" w:rsidRDefault="00283951" w:rsidP="0028395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7EC90FC" w14:textId="77777777" w:rsidR="00283951" w:rsidRPr="00283951" w:rsidRDefault="00283951" w:rsidP="0028395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28395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8395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distance</w:t>
      </w: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gramStart"/>
      <w:r w:rsidRPr="00283951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DamerauLevenshteinDistance</w:t>
      </w: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28395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str1</w:t>
      </w: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28395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str2</w:t>
      </w: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1982D03E" w14:textId="77777777" w:rsidR="00283951" w:rsidRPr="00283951" w:rsidRDefault="00283951" w:rsidP="0028395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A7B92F2" w14:textId="77777777" w:rsidR="00283951" w:rsidRPr="00283951" w:rsidRDefault="00283951" w:rsidP="0028395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28395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Console</w:t>
      </w: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283951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WriteLine</w:t>
      </w: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28395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Расстояние</w:t>
      </w:r>
      <w:r w:rsidRPr="0028395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Дамерау</w:t>
      </w:r>
      <w:proofErr w:type="spellEnd"/>
      <w:r w:rsidRPr="0028395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-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Левенштейна</w:t>
      </w:r>
      <w:r w:rsidRPr="0028395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: </w:t>
      </w: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  <w:r w:rsidRPr="0028395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distance</w:t>
      </w: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  <w:r w:rsidRPr="0028395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proofErr w:type="gramStart"/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  <w:proofErr w:type="gramEnd"/>
    </w:p>
    <w:p w14:paraId="01C11F24" w14:textId="77777777" w:rsidR="00283951" w:rsidRPr="00283951" w:rsidRDefault="00283951" w:rsidP="0028395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28395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Console</w:t>
      </w: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283951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WriteLine</w:t>
      </w: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Start"/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  <w:proofErr w:type="gramEnd"/>
    </w:p>
    <w:p w14:paraId="68D457A8" w14:textId="77777777" w:rsidR="00283951" w:rsidRPr="00283951" w:rsidRDefault="00283951" w:rsidP="0028395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3533AEFC" w14:textId="77777777" w:rsidR="00283951" w:rsidRPr="00283951" w:rsidRDefault="00283951" w:rsidP="0028395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1ACCDA0F" w14:textId="77777777" w:rsidR="00283951" w:rsidRPr="00283951" w:rsidRDefault="00283951" w:rsidP="0028395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FD62321" w14:textId="77777777" w:rsidR="00283951" w:rsidRPr="00283951" w:rsidRDefault="00283951" w:rsidP="0028395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28395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static</w:t>
      </w: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8395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283951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DamerauLevenshteinDistance</w:t>
      </w: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28395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8395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s1</w:t>
      </w: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28395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8395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s2</w:t>
      </w: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150E6CE0" w14:textId="77777777" w:rsidR="00283951" w:rsidRPr="00283951" w:rsidRDefault="00283951" w:rsidP="0028395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65739694" w14:textId="77777777" w:rsidR="00283951" w:rsidRPr="00283951" w:rsidRDefault="00283951" w:rsidP="0028395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283951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if</w:t>
      </w: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gramStart"/>
      <w:r w:rsidRPr="0028395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283951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IsNullOrEmpty</w:t>
      </w:r>
      <w:proofErr w:type="gramEnd"/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28395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s1</w:t>
      </w: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</w:t>
      </w:r>
    </w:p>
    <w:p w14:paraId="1E64975D" w14:textId="77777777" w:rsidR="00283951" w:rsidRDefault="00283951" w:rsidP="0028395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283951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return</w:t>
      </w: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8395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s</w:t>
      </w:r>
      <w:proofErr w:type="gramStart"/>
      <w:r w:rsidRPr="0028395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2</w:t>
      </w: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?.</w:t>
      </w:r>
      <w:proofErr w:type="gramEnd"/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Length ??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0;</w:t>
      </w:r>
    </w:p>
    <w:p w14:paraId="140F9E55" w14:textId="77777777" w:rsidR="00283951" w:rsidRDefault="00283951" w:rsidP="0028395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3639EAA9" w14:textId="77777777" w:rsidR="00283951" w:rsidRPr="00283951" w:rsidRDefault="00283951" w:rsidP="0028395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lastRenderedPageBreak/>
        <w:t xml:space="preserve">        </w:t>
      </w:r>
      <w:r w:rsidRPr="00283951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if</w:t>
      </w: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gramStart"/>
      <w:r w:rsidRPr="0028395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283951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IsNullOrEmpty</w:t>
      </w:r>
      <w:proofErr w:type="gramEnd"/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28395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s2</w:t>
      </w: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</w:t>
      </w:r>
    </w:p>
    <w:p w14:paraId="66EC2FAE" w14:textId="77777777" w:rsidR="00283951" w:rsidRPr="00283951" w:rsidRDefault="00283951" w:rsidP="0028395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283951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return</w:t>
      </w: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8395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s</w:t>
      </w:r>
      <w:proofErr w:type="gramStart"/>
      <w:r w:rsidRPr="0028395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1</w:t>
      </w: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.Length</w:t>
      </w:r>
      <w:proofErr w:type="gramEnd"/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DEE21B2" w14:textId="77777777" w:rsidR="00283951" w:rsidRPr="00283951" w:rsidRDefault="00283951" w:rsidP="0028395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38F6A55" w14:textId="77777777" w:rsidR="00283951" w:rsidRPr="00283951" w:rsidRDefault="00283951" w:rsidP="0028395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28395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8395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len1</w:t>
      </w: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28395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s</w:t>
      </w:r>
      <w:proofErr w:type="gramStart"/>
      <w:r w:rsidRPr="0028395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1</w:t>
      </w: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.Length</w:t>
      </w:r>
      <w:proofErr w:type="gramEnd"/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FEEE8FD" w14:textId="77777777" w:rsidR="00283951" w:rsidRPr="00283951" w:rsidRDefault="00283951" w:rsidP="0028395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28395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8395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len2</w:t>
      </w: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28395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s</w:t>
      </w:r>
      <w:proofErr w:type="gramStart"/>
      <w:r w:rsidRPr="0028395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2</w:t>
      </w: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.Length</w:t>
      </w:r>
      <w:proofErr w:type="gramEnd"/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B6D0EE5" w14:textId="77777777" w:rsidR="00283951" w:rsidRPr="00283951" w:rsidRDefault="00283951" w:rsidP="0028395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1E150FE" w14:textId="77777777" w:rsidR="00283951" w:rsidRPr="00283951" w:rsidRDefault="00283951" w:rsidP="0028395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28395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,] </w:t>
      </w:r>
      <w:r w:rsidRPr="0028395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matrix</w:t>
      </w: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28395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8395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r w:rsidRPr="0028395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len1</w:t>
      </w: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+ 1, </w:t>
      </w:r>
      <w:r w:rsidRPr="0028395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len2</w:t>
      </w: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+ 1];</w:t>
      </w:r>
    </w:p>
    <w:p w14:paraId="5BECE608" w14:textId="77777777" w:rsidR="00283951" w:rsidRPr="00283951" w:rsidRDefault="00283951" w:rsidP="0028395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A419EDE" w14:textId="77777777" w:rsidR="00283951" w:rsidRPr="00283951" w:rsidRDefault="00283951" w:rsidP="0028395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28395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Инициализация</w:t>
      </w:r>
    </w:p>
    <w:p w14:paraId="32787BF2" w14:textId="77777777" w:rsidR="00283951" w:rsidRPr="00283951" w:rsidRDefault="00283951" w:rsidP="0028395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283951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for</w:t>
      </w: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28395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8395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i</w:t>
      </w: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r w:rsidRPr="0028395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i</w:t>
      </w: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&lt;= </w:t>
      </w:r>
      <w:r w:rsidRPr="0028395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len1</w:t>
      </w: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 w:rsidRPr="0028395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i</w:t>
      </w: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</w:t>
      </w:r>
    </w:p>
    <w:p w14:paraId="5337CFD3" w14:textId="77777777" w:rsidR="00283951" w:rsidRPr="00283951" w:rsidRDefault="00283951" w:rsidP="0028395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28395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matrix</w:t>
      </w: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28395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i</w:t>
      </w: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0] = </w:t>
      </w:r>
      <w:r w:rsidRPr="0028395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i</w:t>
      </w: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F2CB47C" w14:textId="77777777" w:rsidR="00283951" w:rsidRPr="00283951" w:rsidRDefault="00283951" w:rsidP="0028395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114C2EE" w14:textId="77777777" w:rsidR="00283951" w:rsidRPr="00283951" w:rsidRDefault="00283951" w:rsidP="0028395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283951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for</w:t>
      </w: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28395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8395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j</w:t>
      </w: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r w:rsidRPr="0028395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j</w:t>
      </w: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&lt;= </w:t>
      </w:r>
      <w:r w:rsidRPr="0028395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len2</w:t>
      </w: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 w:rsidRPr="0028395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j</w:t>
      </w: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</w:t>
      </w:r>
    </w:p>
    <w:p w14:paraId="6486DBAE" w14:textId="77777777" w:rsidR="00283951" w:rsidRPr="00283951" w:rsidRDefault="00283951" w:rsidP="0028395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28395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matrix</w:t>
      </w: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0, </w:t>
      </w:r>
      <w:r w:rsidRPr="0028395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j</w:t>
      </w: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= </w:t>
      </w:r>
      <w:r w:rsidRPr="0028395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j</w:t>
      </w: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4A69D65" w14:textId="77777777" w:rsidR="00283951" w:rsidRPr="00283951" w:rsidRDefault="00283951" w:rsidP="0028395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6F0F6D9" w14:textId="77777777" w:rsidR="00283951" w:rsidRPr="00283951" w:rsidRDefault="00283951" w:rsidP="0028395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28395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Заполнение</w:t>
      </w:r>
      <w:r w:rsidRPr="0028395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матрицы</w:t>
      </w:r>
    </w:p>
    <w:p w14:paraId="053A9D6E" w14:textId="77777777" w:rsidR="00283951" w:rsidRPr="00283951" w:rsidRDefault="00283951" w:rsidP="0028395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283951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for</w:t>
      </w: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28395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8395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i</w:t>
      </w: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1; </w:t>
      </w:r>
      <w:r w:rsidRPr="0028395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i</w:t>
      </w: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&lt;= </w:t>
      </w:r>
      <w:r w:rsidRPr="0028395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len1</w:t>
      </w: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 w:rsidRPr="0028395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i</w:t>
      </w: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</w:t>
      </w:r>
    </w:p>
    <w:p w14:paraId="34B63A16" w14:textId="77777777" w:rsidR="00283951" w:rsidRPr="00283951" w:rsidRDefault="00283951" w:rsidP="0028395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4DDF2F83" w14:textId="77777777" w:rsidR="00283951" w:rsidRPr="00283951" w:rsidRDefault="00283951" w:rsidP="0028395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283951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for</w:t>
      </w: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28395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8395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j</w:t>
      </w: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1; </w:t>
      </w:r>
      <w:r w:rsidRPr="0028395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j</w:t>
      </w: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&lt;= </w:t>
      </w:r>
      <w:r w:rsidRPr="0028395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len2</w:t>
      </w: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 w:rsidRPr="0028395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j</w:t>
      </w: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</w:t>
      </w:r>
    </w:p>
    <w:p w14:paraId="062EA669" w14:textId="77777777" w:rsidR="00283951" w:rsidRPr="00283951" w:rsidRDefault="00283951" w:rsidP="0028395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46B2BA40" w14:textId="77777777" w:rsidR="00283951" w:rsidRPr="00283951" w:rsidRDefault="00283951" w:rsidP="0028395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28395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8395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cost</w:t>
      </w: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(</w:t>
      </w:r>
      <w:r w:rsidRPr="0028395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s1</w:t>
      </w: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r w:rsidRPr="0028395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i</w:t>
      </w: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- 1] == </w:t>
      </w:r>
      <w:r w:rsidRPr="0028395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s2</w:t>
      </w: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r w:rsidRPr="0028395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j</w:t>
      </w: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- 1]</w:t>
      </w:r>
      <w:proofErr w:type="gramStart"/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?</w:t>
      </w:r>
      <w:proofErr w:type="gramEnd"/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0 :</w:t>
      </w:r>
      <w:proofErr w:type="gramEnd"/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1;</w:t>
      </w:r>
    </w:p>
    <w:p w14:paraId="519FF441" w14:textId="77777777" w:rsidR="00283951" w:rsidRPr="00283951" w:rsidRDefault="00283951" w:rsidP="0028395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06A34A3" w14:textId="77777777" w:rsidR="00283951" w:rsidRPr="00283951" w:rsidRDefault="00283951" w:rsidP="0028395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28395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8395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deletion</w:t>
      </w: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gramStart"/>
      <w:r w:rsidRPr="0028395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matrix</w:t>
      </w: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28395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i</w:t>
      </w: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- 1, </w:t>
      </w:r>
      <w:r w:rsidRPr="0028395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j</w:t>
      </w: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 + 1;</w:t>
      </w:r>
    </w:p>
    <w:p w14:paraId="05720E96" w14:textId="77777777" w:rsidR="00283951" w:rsidRPr="00283951" w:rsidRDefault="00283951" w:rsidP="0028395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28395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8395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insertion</w:t>
      </w: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gramStart"/>
      <w:r w:rsidRPr="0028395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matrix</w:t>
      </w: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28395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i</w:t>
      </w: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28395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j</w:t>
      </w: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- 1] + 1;</w:t>
      </w:r>
    </w:p>
    <w:p w14:paraId="03A63AE8" w14:textId="77777777" w:rsidR="00283951" w:rsidRPr="00283951" w:rsidRDefault="00283951" w:rsidP="0028395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28395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8395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substitution</w:t>
      </w: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gramStart"/>
      <w:r w:rsidRPr="0028395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matrix</w:t>
      </w: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28395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i</w:t>
      </w: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- 1, </w:t>
      </w:r>
      <w:r w:rsidRPr="0028395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j</w:t>
      </w: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- 1] + </w:t>
      </w:r>
      <w:r w:rsidRPr="0028395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cost</w:t>
      </w: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B2E8DEA" w14:textId="77777777" w:rsidR="00283951" w:rsidRPr="00283951" w:rsidRDefault="00283951" w:rsidP="0028395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40703FA" w14:textId="77777777" w:rsidR="00283951" w:rsidRPr="00283951" w:rsidRDefault="00283951" w:rsidP="0028395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gramStart"/>
      <w:r w:rsidRPr="0028395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matrix</w:t>
      </w: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28395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i</w:t>
      </w: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28395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j</w:t>
      </w: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= </w:t>
      </w:r>
      <w:r w:rsidRPr="0028395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Math</w:t>
      </w: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283951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Min</w:t>
      </w: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28395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Math</w:t>
      </w: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283951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Min</w:t>
      </w: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28395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deletion</w:t>
      </w: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28395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insertion</w:t>
      </w: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), </w:t>
      </w:r>
      <w:r w:rsidRPr="0028395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substitution</w:t>
      </w: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7C307E82" w14:textId="77777777" w:rsidR="00283951" w:rsidRPr="00283951" w:rsidRDefault="00283951" w:rsidP="0028395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B72489F" w14:textId="77777777" w:rsidR="00283951" w:rsidRDefault="00283951" w:rsidP="0028395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 Проверка транспозиции (поправка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Дамерау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)</w:t>
      </w:r>
    </w:p>
    <w:p w14:paraId="1A58DE4C" w14:textId="77777777" w:rsidR="00283951" w:rsidRDefault="00283951" w:rsidP="0028395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eastAsia="en-US"/>
        </w:rPr>
        <w:t>if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</w:t>
      </w:r>
      <w:proofErr w:type="gramStart"/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eastAsia="en-US"/>
        </w:rPr>
        <w:t>i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&gt;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1 &amp;&amp;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eastAsia="en-US"/>
        </w:rPr>
        <w:t>j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&gt; 1 &amp;&amp;</w:t>
      </w:r>
    </w:p>
    <w:p w14:paraId="5E54B7B0" w14:textId="77777777" w:rsidR="00283951" w:rsidRPr="00283951" w:rsidRDefault="00283951" w:rsidP="0028395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</w:t>
      </w:r>
      <w:r w:rsidRPr="0028395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s1</w:t>
      </w: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r w:rsidRPr="0028395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i</w:t>
      </w: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- 1] == </w:t>
      </w:r>
      <w:r w:rsidRPr="0028395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s2</w:t>
      </w: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r w:rsidRPr="0028395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j</w:t>
      </w: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- 2] &amp;&amp;</w:t>
      </w:r>
    </w:p>
    <w:p w14:paraId="7317CFF9" w14:textId="77777777" w:rsidR="00283951" w:rsidRPr="00283951" w:rsidRDefault="00283951" w:rsidP="0028395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28395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s1</w:t>
      </w: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r w:rsidRPr="0028395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i</w:t>
      </w: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- 2] == </w:t>
      </w:r>
      <w:r w:rsidRPr="0028395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s2</w:t>
      </w: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r w:rsidRPr="0028395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j</w:t>
      </w: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- 1])</w:t>
      </w:r>
    </w:p>
    <w:p w14:paraId="73927904" w14:textId="77777777" w:rsidR="00283951" w:rsidRPr="00283951" w:rsidRDefault="00283951" w:rsidP="0028395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55398E81" w14:textId="77777777" w:rsidR="00283951" w:rsidRPr="00283951" w:rsidRDefault="00283951" w:rsidP="0028395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gramStart"/>
      <w:r w:rsidRPr="0028395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matrix</w:t>
      </w: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28395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i</w:t>
      </w: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28395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j</w:t>
      </w: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= </w:t>
      </w:r>
      <w:r w:rsidRPr="0028395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Math</w:t>
      </w: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283951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Min</w:t>
      </w: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28395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matrix</w:t>
      </w: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r w:rsidRPr="0028395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i</w:t>
      </w: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28395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j</w:t>
      </w: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],</w:t>
      </w:r>
    </w:p>
    <w:p w14:paraId="1C1CD50A" w14:textId="77777777" w:rsidR="00283951" w:rsidRPr="00283951" w:rsidRDefault="00283951" w:rsidP="0028395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proofErr w:type="gramStart"/>
      <w:r w:rsidRPr="0028395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matrix</w:t>
      </w: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28395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i</w:t>
      </w: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- 2, </w:t>
      </w:r>
      <w:r w:rsidRPr="0028395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j</w:t>
      </w: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- 2] + 1);</w:t>
      </w:r>
    </w:p>
    <w:p w14:paraId="1925A2DF" w14:textId="77777777" w:rsidR="00283951" w:rsidRPr="00283951" w:rsidRDefault="00283951" w:rsidP="0028395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53E60E5E" w14:textId="77777777" w:rsidR="00283951" w:rsidRPr="00283951" w:rsidRDefault="00283951" w:rsidP="0028395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3BC1FF52" w14:textId="77777777" w:rsidR="00283951" w:rsidRPr="00283951" w:rsidRDefault="00283951" w:rsidP="0028395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1C6CB818" w14:textId="77777777" w:rsidR="00283951" w:rsidRPr="00283951" w:rsidRDefault="00283951" w:rsidP="0028395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1DF3941" w14:textId="77777777" w:rsidR="00283951" w:rsidRPr="00283951" w:rsidRDefault="00283951" w:rsidP="0028395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283951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return</w:t>
      </w: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28395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matrix</w:t>
      </w: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28395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len1</w:t>
      </w: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28395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len2</w:t>
      </w: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];</w:t>
      </w:r>
    </w:p>
    <w:p w14:paraId="3BA41F7F" w14:textId="77777777" w:rsidR="00283951" w:rsidRDefault="00283951" w:rsidP="0028395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2839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54F2855B" w14:textId="22591D69" w:rsidR="00283951" w:rsidRPr="00283951" w:rsidRDefault="00283951" w:rsidP="00283951">
      <w:pPr>
        <w:rPr>
          <w:color w:val="000000" w:themeColor="text1"/>
          <w:sz w:val="28"/>
          <w:szCs w:val="28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  <w:r w:rsidRPr="00283951">
        <w:rPr>
          <w:color w:val="000000" w:themeColor="text1"/>
          <w:sz w:val="28"/>
          <w:szCs w:val="28"/>
        </w:rPr>
        <w:t>6. Вывод</w:t>
      </w:r>
    </w:p>
    <w:p w14:paraId="76F2D922" w14:textId="77777777" w:rsidR="00283951" w:rsidRPr="00283951" w:rsidRDefault="00283951" w:rsidP="00283951">
      <w:pPr>
        <w:rPr>
          <w:color w:val="000000" w:themeColor="text1"/>
          <w:sz w:val="28"/>
          <w:szCs w:val="28"/>
        </w:rPr>
      </w:pPr>
      <w:r w:rsidRPr="00283951">
        <w:rPr>
          <w:color w:val="000000" w:themeColor="text1"/>
          <w:sz w:val="28"/>
          <w:szCs w:val="28"/>
        </w:rPr>
        <w:t xml:space="preserve">В ходе выполнения работы был реализован алгоритм вычисления расстояния </w:t>
      </w:r>
      <w:proofErr w:type="spellStart"/>
      <w:r w:rsidRPr="00283951">
        <w:rPr>
          <w:color w:val="000000" w:themeColor="text1"/>
          <w:sz w:val="28"/>
          <w:szCs w:val="28"/>
        </w:rPr>
        <w:t>Дамерау</w:t>
      </w:r>
      <w:proofErr w:type="spellEnd"/>
      <w:r w:rsidRPr="00283951">
        <w:rPr>
          <w:color w:val="000000" w:themeColor="text1"/>
          <w:sz w:val="28"/>
          <w:szCs w:val="28"/>
        </w:rPr>
        <w:noBreakHyphen/>
        <w:t>Левенштейна, который позволяет находить различия между строками и используется для поиска слов с опечатками.</w:t>
      </w:r>
    </w:p>
    <w:p w14:paraId="5D80EED3" w14:textId="77777777" w:rsidR="00283951" w:rsidRPr="00283951" w:rsidRDefault="00283951" w:rsidP="00283951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283951">
        <w:rPr>
          <w:rFonts w:ascii="Times New Roman" w:hAnsi="Times New Roman" w:cs="Times New Roman"/>
          <w:color w:val="000000" w:themeColor="text1"/>
          <w:lang w:val="ru-RU"/>
        </w:rPr>
        <w:t>Контрольные вопросы</w:t>
      </w:r>
    </w:p>
    <w:p w14:paraId="3657100F" w14:textId="77777777" w:rsidR="00283951" w:rsidRPr="00283951" w:rsidRDefault="00283951" w:rsidP="00283951">
      <w:pPr>
        <w:rPr>
          <w:color w:val="000000" w:themeColor="text1"/>
          <w:sz w:val="28"/>
          <w:szCs w:val="28"/>
        </w:rPr>
      </w:pPr>
      <w:r w:rsidRPr="00283951">
        <w:rPr>
          <w:color w:val="000000" w:themeColor="text1"/>
          <w:sz w:val="28"/>
          <w:szCs w:val="28"/>
        </w:rPr>
        <w:t>1. Что такое расстояние Левенштейна? — Минимальное количество операций редактирования между строками.</w:t>
      </w:r>
    </w:p>
    <w:p w14:paraId="450FEF82" w14:textId="77777777" w:rsidR="00283951" w:rsidRPr="00283951" w:rsidRDefault="00283951" w:rsidP="00283951">
      <w:pPr>
        <w:rPr>
          <w:color w:val="000000" w:themeColor="text1"/>
          <w:sz w:val="28"/>
          <w:szCs w:val="28"/>
        </w:rPr>
      </w:pPr>
      <w:r w:rsidRPr="00283951">
        <w:rPr>
          <w:color w:val="000000" w:themeColor="text1"/>
          <w:sz w:val="28"/>
          <w:szCs w:val="28"/>
        </w:rPr>
        <w:t xml:space="preserve">2. Что такое расстояние </w:t>
      </w:r>
      <w:proofErr w:type="spellStart"/>
      <w:r w:rsidRPr="00283951">
        <w:rPr>
          <w:color w:val="000000" w:themeColor="text1"/>
          <w:sz w:val="28"/>
          <w:szCs w:val="28"/>
        </w:rPr>
        <w:t>Дамерау</w:t>
      </w:r>
      <w:proofErr w:type="spellEnd"/>
      <w:r w:rsidRPr="00283951">
        <w:rPr>
          <w:color w:val="000000" w:themeColor="text1"/>
          <w:sz w:val="28"/>
          <w:szCs w:val="28"/>
        </w:rPr>
        <w:noBreakHyphen/>
        <w:t>Левенштейна? — Расширение расстояния Левенштейна с учетом транспозиции символов.</w:t>
      </w:r>
    </w:p>
    <w:p w14:paraId="0F6422D3" w14:textId="77777777" w:rsidR="00283951" w:rsidRPr="00283951" w:rsidRDefault="00283951" w:rsidP="00283951">
      <w:pPr>
        <w:rPr>
          <w:color w:val="000000" w:themeColor="text1"/>
          <w:sz w:val="28"/>
          <w:szCs w:val="28"/>
        </w:rPr>
      </w:pPr>
      <w:r w:rsidRPr="00283951">
        <w:rPr>
          <w:color w:val="000000" w:themeColor="text1"/>
          <w:sz w:val="28"/>
          <w:szCs w:val="28"/>
        </w:rPr>
        <w:t>3. Алгоритм Вагнера</w:t>
      </w:r>
      <w:r w:rsidRPr="00283951">
        <w:rPr>
          <w:color w:val="000000" w:themeColor="text1"/>
          <w:sz w:val="28"/>
          <w:szCs w:val="28"/>
        </w:rPr>
        <w:noBreakHyphen/>
        <w:t>Фишера — алгоритм динамического программирования для вычисления расстояния между строками.</w:t>
      </w:r>
    </w:p>
    <w:p w14:paraId="69553047" w14:textId="77777777" w:rsidR="00283951" w:rsidRPr="006B58C7" w:rsidRDefault="00283951" w:rsidP="006B58C7">
      <w:pPr>
        <w:jc w:val="center"/>
        <w:rPr>
          <w:sz w:val="28"/>
          <w:szCs w:val="28"/>
        </w:rPr>
      </w:pPr>
    </w:p>
    <w:sectPr w:rsidR="00283951" w:rsidRPr="006B58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FC4"/>
    <w:rsid w:val="00283951"/>
    <w:rsid w:val="006B58C7"/>
    <w:rsid w:val="00DC7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24AF1E"/>
  <w15:chartTrackingRefBased/>
  <w15:docId w15:val="{8BC45CBE-09BD-42C2-8E99-2BB9FDB1E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58C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283951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83951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287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45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Шаблон_для_отчетов.dotx</Template>
  <TotalTime>1</TotalTime>
  <Pages>3</Pages>
  <Words>617</Words>
  <Characters>3520</Characters>
  <Application>Microsoft Office Word</Application>
  <DocSecurity>0</DocSecurity>
  <Lines>29</Lines>
  <Paragraphs>8</Paragraphs>
  <ScaleCrop>false</ScaleCrop>
  <Company/>
  <LinksUpToDate>false</LinksUpToDate>
  <CharactersWithSpaces>4129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Григорий</dc:creator>
  <cp:keywords/>
  <dc:description/>
  <cp:lastModifiedBy>Юлия Панфилова</cp:lastModifiedBy>
  <cp:revision>2</cp:revision>
  <dcterms:created xsi:type="dcterms:W3CDTF">2026-03-14T20:59:00Z</dcterms:created>
  <dcterms:modified xsi:type="dcterms:W3CDTF">2026-03-14T20:59:00Z</dcterms:modified>
</cp:coreProperties>
</file>